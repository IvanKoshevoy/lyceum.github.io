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060" w:rsidRPr="00785060" w:rsidRDefault="00785060" w:rsidP="00785060">
      <w:pPr>
        <w:jc w:val="center"/>
        <w:rPr>
          <w:rFonts w:ascii="Times New Roman" w:hAnsi="Times New Roman" w:cs="Times New Roman"/>
          <w:b/>
          <w:sz w:val="28"/>
        </w:rPr>
      </w:pPr>
      <w:r w:rsidRPr="00785060">
        <w:rPr>
          <w:rFonts w:ascii="Times New Roman" w:hAnsi="Times New Roman" w:cs="Times New Roman"/>
          <w:b/>
          <w:sz w:val="28"/>
        </w:rPr>
        <w:t xml:space="preserve">Матеріально-технічне забезпечення закладу освіти </w:t>
      </w:r>
    </w:p>
    <w:p w:rsidR="00056055" w:rsidRPr="00785060" w:rsidRDefault="001E56A1" w:rsidP="00785060">
      <w:pPr>
        <w:jc w:val="center"/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236220</wp:posOffset>
                </wp:positionV>
                <wp:extent cx="6407785" cy="8836660"/>
                <wp:effectExtent l="0" t="0" r="0" b="2540"/>
                <wp:wrapTight wrapText="bothSides">
                  <wp:wrapPolygon edited="0">
                    <wp:start x="0" y="0"/>
                    <wp:lineTo x="0" y="21560"/>
                    <wp:lineTo x="21448" y="21560"/>
                    <wp:lineTo x="21512" y="18347"/>
                    <wp:lineTo x="21512" y="0"/>
                    <wp:lineTo x="0" y="0"/>
                  </wp:wrapPolygon>
                </wp:wrapTight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785" cy="8836660"/>
                          <a:chOff x="0" y="0"/>
                          <a:chExt cx="6408116" cy="883676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6" t="41579" r="17801" b="15004"/>
                          <a:stretch/>
                        </pic:blipFill>
                        <pic:spPr bwMode="auto">
                          <a:xfrm>
                            <a:off x="0" y="0"/>
                            <a:ext cx="6408116" cy="2728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4" t="70572" r="17921" b="12701"/>
                          <a:stretch/>
                        </pic:blipFill>
                        <pic:spPr bwMode="auto">
                          <a:xfrm>
                            <a:off x="0" y="2728570"/>
                            <a:ext cx="6393485" cy="105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81958"/>
                            <a:ext cx="6393485" cy="12143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96282"/>
                            <a:ext cx="6393485" cy="2509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323"/>
                          <a:stretch/>
                        </pic:blipFill>
                        <pic:spPr bwMode="auto">
                          <a:xfrm>
                            <a:off x="0" y="7505395"/>
                            <a:ext cx="6334964" cy="409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819"/>
                          <a:stretch/>
                        </pic:blipFill>
                        <pic:spPr bwMode="auto">
                          <a:xfrm>
                            <a:off x="0" y="7915046"/>
                            <a:ext cx="6342279" cy="92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4" o:spid="_x0000_s1026" style="position:absolute;margin-left:5.15pt;margin-top:18.6pt;width:504.55pt;height:695.8pt;z-index:-251653120" coordsize="64081,88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64081;height:27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bLMzAAAAA2gAAAA8AAABkcnMvZG93bnJldi54bWxET01rAjEQvQv+hzBCL0WTFitla5SytsXF&#10;k1boddiMm8XNZNlE3f57Iwiehsf7nPmyd404UxdqzxpeJgoEcelNzZWG/e/3+B1EiMgGG8+k4Z8C&#10;LBfDwRwz4y+8pfMuViKFcMhQg42xzaQMpSWHYeJb4sQdfOcwJthV0nR4SeGuka9KzaTDmlODxZZy&#10;S+Vxd3IaiqkpftThuVRFbuzX6i8/vm1yrZ9G/ecHiEh9fIjv7rVJ8+H2yu3KxR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JsszMAAAADaAAAADwAAAAAAAAAAAAAAAACfAgAA&#10;ZHJzL2Rvd25yZXYueG1sUEsFBgAAAAAEAAQA9wAAAIwDAAAAAA==&#10;">
                  <v:imagedata r:id="rId12" o:title="" croptop="27249f" cropbottom="9833f" cropleft="3766f" cropright="11666f"/>
                  <v:path arrowok="t"/>
                </v:shape>
                <v:shape id="Рисунок 2" o:spid="_x0000_s1028" type="#_x0000_t75" style="position:absolute;top:27285;width:63934;height:10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o+tnCAAAA2gAAAA8AAABkcnMvZG93bnJldi54bWxEj8FqwzAQRO+F/oPYQm613BxKcaKEEAjt&#10;KaV2k/NirS0TaeVaimP/fVQo9DjMzBtmvZ2cFSMNofOs4CXLQRDXXnfcKviuDs9vIEJE1mg9k4KZ&#10;Amw3jw9rLLS/8ReNZWxFgnAoUIGJsS+kDLUhhyHzPXHyGj84jEkOrdQD3hLcWbnM81fpsOO0YLCn&#10;vaH6Ul6dAvlTzeE4lueTPezDdG7k57ttlFo8TbsViEhT/A//tT+0giX8Xkk3QG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aPrZwgAAANoAAAAPAAAAAAAAAAAAAAAAAJ8C&#10;AABkcnMvZG93bnJldi54bWxQSwUGAAAAAAQABAD3AAAAjgMAAAAA&#10;">
                  <v:imagedata r:id="rId13" o:title="" croptop="46250f" cropbottom="8324f" cropleft="3915f" cropright="11745f"/>
                  <v:path arrowok="t"/>
                </v:shape>
                <v:shape id="Рисунок 3" o:spid="_x0000_s1029" type="#_x0000_t75" style="position:absolute;top:37819;width:63934;height:12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rzrjDAAAA2gAAAA8AAABkcnMvZG93bnJldi54bWxEj0FrwkAUhO8F/8PyhN6ajbbUErOKBIUc&#10;lGIsnh/ZZxLMvg3ZNcZ/3xUKPQ4z8w2TrkfTioF611hWMItiEMSl1Q1XCn5Ou7cvEM4ja2wtk4IH&#10;OVivJi8pJtre+UhD4SsRIOwSVFB73yVSurImgy6yHXHwLrY36IPsK6l7vAe4aeU8jj+lwYbDQo0d&#10;ZTWV1+JmFGwXRVwtPvLxms/aY5md99+Hx16p1+m4WYLwNPr/8F871wre4Xkl3AC5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6vOuMMAAADaAAAADwAAAAAAAAAAAAAAAACf&#10;AgAAZHJzL2Rvd25yZXYueG1sUEsFBgAAAAAEAAQA9wAAAI8DAAAAAA==&#10;">
                  <v:imagedata r:id="rId14" o:title=""/>
                  <v:path arrowok="t"/>
                </v:shape>
                <v:shape id="Рисунок 7" o:spid="_x0000_s1030" type="#_x0000_t75" style="position:absolute;top:49962;width:63934;height:25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LlKXCAAAA2gAAAA8AAABkcnMvZG93bnJldi54bWxEj0+LwjAUxO+C3yE8YW+aKmilGsU/LLuH&#10;vVgFr4/mmVabl9JE7X77jbDgcZiZ3zDLdWdr8aDWV44VjEcJCOLC6YqNgtPxczgH4QOyxtoxKfgl&#10;D+tVv7fETLsnH+iRByMihH2GCsoQmkxKX5Rk0Y9cQxy9i2sthihbI3WLzwi3tZwkyUxarDgulNjQ&#10;rqTilt+tgl2aXH3qpj9bc95PzeV4/zoTKfUx6DYLEIG68A7/t7+1ghReV+INkK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S5SlwgAAANoAAAAPAAAAAAAAAAAAAAAAAJ8C&#10;AABkcnMvZG93bnJldi54bWxQSwUGAAAAAAQABAD3AAAAjgMAAAAA&#10;">
                  <v:imagedata r:id="rId15" o:title=""/>
                  <v:path arrowok="t"/>
                </v:shape>
                <v:shape id="Рисунок 9" o:spid="_x0000_s1031" type="#_x0000_t75" style="position:absolute;top:75053;width:63349;height: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ZaPEAAAA2gAAAA8AAABkcnMvZG93bnJldi54bWxEj0FrwkAUhO+C/2F5Qm9mUy02RlfRQGmF&#10;QmnSQ4+P7DMJzb4N2W1M/31XEDwOM/MNs92PphUD9a6xrOAxikEQl1Y3XCn4Kl7mCQjnkTW2lknB&#10;HznY76aTLabaXviThtxXIkDYpaig9r5LpXRlTQZdZDvi4J1tb9AH2VdS93gJcNPKRRyvpMGGw0KN&#10;HWU1lT/5r1HwvXwqtIlfi+fVcelp8ZGcsvW7Ug+z8bAB4Wn09/Ct/aYVrOF6JdwAufs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YZaPEAAAA2gAAAA8AAAAAAAAAAAAAAAAA&#10;nwIAAGRycy9kb3ducmV2LnhtbFBLBQYAAAAABAAEAPcAAACQAwAAAAA=&#10;">
                  <v:imagedata r:id="rId16" o:title="" cropbottom="49364f"/>
                  <v:path arrowok="t"/>
                </v:shape>
                <v:shape id="Рисунок 10" o:spid="_x0000_s1032" type="#_x0000_t75" style="position:absolute;top:79150;width:63422;height:9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txg7FAAAA2wAAAA8AAABkcnMvZG93bnJldi54bWxEj0FvwjAMhe+T+A+RkbigkcJhQh0BIbRp&#10;uzAGbHer8dqOxilJoN2/nw9I3Gy95/c+L1a9a9SVQqw9G5hOMlDEhbc1lwa+jq+Pc1AxIVtsPJOB&#10;P4qwWg4eFphb3/GerodUKgnhmKOBKqU21zoWFTmME98Si/bjg8Mkayi1DdhJuGv0LMuetMOapaHC&#10;ljYVFafDxRnI5i+hfdt/jr+73832Mk7247zbGjMa9utnUIn6dDffrt+t4Au9/CID6O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bcYOxQAAANsAAAAPAAAAAAAAAAAAAAAA&#10;AJ8CAABkcnMvZG93bnJldi54bWxQSwUGAAAAAAQABAD3AAAAkQMAAAAA&#10;">
                  <v:imagedata r:id="rId17" o:title="" croptop="29373f"/>
                  <v:path arrowok="t"/>
                </v:shape>
                <w10:wrap type="tight"/>
              </v:group>
            </w:pict>
          </mc:Fallback>
        </mc:AlternateContent>
      </w:r>
      <w:bookmarkEnd w:id="0"/>
      <w:r w:rsidR="00785060" w:rsidRPr="00785060">
        <w:rPr>
          <w:rFonts w:ascii="Times New Roman" w:hAnsi="Times New Roman" w:cs="Times New Roman"/>
          <w:b/>
          <w:sz w:val="28"/>
        </w:rPr>
        <w:t>(згідно з ліцензійними умовами)</w:t>
      </w:r>
      <w:r w:rsidR="00785060" w:rsidRPr="00785060">
        <w:rPr>
          <w:rFonts w:ascii="Times New Roman" w:hAnsi="Times New Roman" w:cs="Times New Roman"/>
          <w:b/>
        </w:rPr>
        <w:t xml:space="preserve"> </w:t>
      </w:r>
    </w:p>
    <w:tbl>
      <w:tblPr>
        <w:tblStyle w:val="a5"/>
        <w:tblW w:w="9923" w:type="dxa"/>
        <w:tblInd w:w="250" w:type="dxa"/>
        <w:tblLook w:val="04A0" w:firstRow="1" w:lastRow="0" w:firstColumn="1" w:lastColumn="0" w:noHBand="0" w:noVBand="1"/>
      </w:tblPr>
      <w:tblGrid>
        <w:gridCol w:w="8647"/>
        <w:gridCol w:w="567"/>
        <w:gridCol w:w="709"/>
      </w:tblGrid>
      <w:tr w:rsidR="001E56A1" w:rsidRPr="001E56A1" w:rsidTr="001E56A1">
        <w:tc>
          <w:tcPr>
            <w:tcW w:w="8647" w:type="dxa"/>
            <w:tcBorders>
              <w:top w:val="single" w:sz="12" w:space="0" w:color="AEAAAA" w:themeColor="background2" w:themeShade="BF"/>
              <w:left w:val="single" w:sz="12" w:space="0" w:color="AEAAAA" w:themeColor="background2" w:themeShade="BF"/>
              <w:bottom w:val="single" w:sz="12" w:space="0" w:color="AEAAAA" w:themeColor="background2" w:themeShade="BF"/>
              <w:right w:val="single" w:sz="12" w:space="0" w:color="AEAAAA" w:themeColor="background2" w:themeShade="BF"/>
            </w:tcBorders>
          </w:tcPr>
          <w:p w:rsidR="001E56A1" w:rsidRPr="001E56A1" w:rsidRDefault="001E56A1">
            <w:pPr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  <w:t>м</w:t>
            </w:r>
            <w:r w:rsidRPr="001E56A1"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  <w:t>едіатека</w:t>
            </w:r>
          </w:p>
        </w:tc>
        <w:tc>
          <w:tcPr>
            <w:tcW w:w="567" w:type="dxa"/>
            <w:tcBorders>
              <w:top w:val="single" w:sz="12" w:space="0" w:color="AEAAAA" w:themeColor="background2" w:themeShade="BF"/>
              <w:left w:val="single" w:sz="12" w:space="0" w:color="AEAAAA" w:themeColor="background2" w:themeShade="BF"/>
              <w:bottom w:val="single" w:sz="12" w:space="0" w:color="AEAAAA" w:themeColor="background2" w:themeShade="BF"/>
              <w:right w:val="single" w:sz="12" w:space="0" w:color="AEAAAA" w:themeColor="background2" w:themeShade="BF"/>
            </w:tcBorders>
          </w:tcPr>
          <w:p w:rsidR="001E56A1" w:rsidRPr="001E56A1" w:rsidRDefault="001E56A1">
            <w:pPr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</w:pPr>
            <w:r w:rsidRPr="001E56A1"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  <w:t>56</w:t>
            </w:r>
          </w:p>
        </w:tc>
        <w:tc>
          <w:tcPr>
            <w:tcW w:w="709" w:type="dxa"/>
            <w:tcBorders>
              <w:top w:val="single" w:sz="12" w:space="0" w:color="AEAAAA" w:themeColor="background2" w:themeShade="BF"/>
              <w:left w:val="single" w:sz="12" w:space="0" w:color="AEAAAA" w:themeColor="background2" w:themeShade="BF"/>
              <w:bottom w:val="single" w:sz="12" w:space="0" w:color="AEAAAA" w:themeColor="background2" w:themeShade="BF"/>
              <w:right w:val="single" w:sz="12" w:space="0" w:color="AEAAAA" w:themeColor="background2" w:themeShade="BF"/>
            </w:tcBorders>
          </w:tcPr>
          <w:p w:rsidR="001E56A1" w:rsidRPr="001E56A1" w:rsidRDefault="001E56A1" w:rsidP="001E56A1">
            <w:pPr>
              <w:jc w:val="right"/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</w:pPr>
            <w:r w:rsidRPr="001E56A1">
              <w:rPr>
                <w:rFonts w:ascii="Times New Roman" w:hAnsi="Times New Roman" w:cs="Times New Roman"/>
                <w:b/>
                <w:color w:val="3B3838" w:themeColor="background2" w:themeShade="40"/>
                <w:sz w:val="18"/>
              </w:rPr>
              <w:t>1</w:t>
            </w:r>
          </w:p>
        </w:tc>
      </w:tr>
    </w:tbl>
    <w:p w:rsidR="00056055" w:rsidRDefault="00056055"/>
    <w:p w:rsidR="001E56A1" w:rsidRDefault="001E56A1"/>
    <w:sectPr w:rsidR="001E56A1" w:rsidSect="00785060">
      <w:pgSz w:w="11906" w:h="16838"/>
      <w:pgMar w:top="284" w:right="850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055"/>
    <w:rsid w:val="00056055"/>
    <w:rsid w:val="00063970"/>
    <w:rsid w:val="000825A5"/>
    <w:rsid w:val="000A6E3E"/>
    <w:rsid w:val="00150B03"/>
    <w:rsid w:val="001A1D0D"/>
    <w:rsid w:val="001D19D9"/>
    <w:rsid w:val="001D71B4"/>
    <w:rsid w:val="001E56A1"/>
    <w:rsid w:val="00250171"/>
    <w:rsid w:val="00294D08"/>
    <w:rsid w:val="002E2E30"/>
    <w:rsid w:val="00313DDA"/>
    <w:rsid w:val="003F3E02"/>
    <w:rsid w:val="00411E2B"/>
    <w:rsid w:val="00437738"/>
    <w:rsid w:val="005A628F"/>
    <w:rsid w:val="005F7535"/>
    <w:rsid w:val="00656CC2"/>
    <w:rsid w:val="00695BC0"/>
    <w:rsid w:val="006E29D3"/>
    <w:rsid w:val="00700F2F"/>
    <w:rsid w:val="00785060"/>
    <w:rsid w:val="0080727C"/>
    <w:rsid w:val="0082205A"/>
    <w:rsid w:val="008348B3"/>
    <w:rsid w:val="008A0FC1"/>
    <w:rsid w:val="008E0C35"/>
    <w:rsid w:val="008E3567"/>
    <w:rsid w:val="0096234E"/>
    <w:rsid w:val="009740A0"/>
    <w:rsid w:val="009C1C6F"/>
    <w:rsid w:val="00A52134"/>
    <w:rsid w:val="00A712A6"/>
    <w:rsid w:val="00B343AB"/>
    <w:rsid w:val="00BF3A9A"/>
    <w:rsid w:val="00C374CF"/>
    <w:rsid w:val="00C37ADB"/>
    <w:rsid w:val="00C609FE"/>
    <w:rsid w:val="00C9252E"/>
    <w:rsid w:val="00C93BD4"/>
    <w:rsid w:val="00D26BE7"/>
    <w:rsid w:val="00E00A43"/>
    <w:rsid w:val="00E13429"/>
    <w:rsid w:val="00E34020"/>
    <w:rsid w:val="00EB5B0A"/>
    <w:rsid w:val="00EF6B6E"/>
    <w:rsid w:val="00F33F29"/>
    <w:rsid w:val="00FC6FB5"/>
    <w:rsid w:val="00FC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506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1E5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506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1E5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-01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815BFEBB-F5B6-4A94-BDF6-752FEFB4C2AB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19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User-01</dc:creator>
  <cp:keywords/>
  <dc:description/>
  <cp:lastModifiedBy>Светик</cp:lastModifiedBy>
  <cp:revision>3</cp:revision>
  <dcterms:created xsi:type="dcterms:W3CDTF">2017-11-29T13:37:00Z</dcterms:created>
  <dcterms:modified xsi:type="dcterms:W3CDTF">2017-11-29T14:05:00Z</dcterms:modified>
</cp:coreProperties>
</file>